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39DEA1" w14:textId="18FA41F2" w:rsidR="0073698C" w:rsidRPr="00830756" w:rsidRDefault="00E65F8B" w:rsidP="00265140">
      <w:pPr>
        <w:pStyle w:val="Contact"/>
        <w:spacing w:before="0" w:after="0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3075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Ali</w:t>
      </w:r>
      <w:r w:rsidR="00EA1A1F" w:rsidRPr="0083075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nur</w:t>
      </w:r>
      <w:r w:rsidRPr="0083075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Rahi</w:t>
      </w:r>
      <w:r w:rsidR="00AC2BD3" w:rsidRPr="0083075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m</w:t>
      </w:r>
      <w:r w:rsidR="00847BA8" w:rsidRPr="00830756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, E.I.T.</w:t>
      </w:r>
      <w:r w:rsidR="006952A1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 xml:space="preserve">     </w:t>
      </w:r>
    </w:p>
    <w:p w14:paraId="5AFB7A2F" w14:textId="3F68E9BC" w:rsidR="00420B81" w:rsidRPr="00830756" w:rsidRDefault="0073698C" w:rsidP="005D1DD1">
      <w:pPr>
        <w:pStyle w:val="Contact"/>
        <w:spacing w:before="0" w:after="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Active Secret Clearance | </w:t>
      </w:r>
      <w:r w:rsidR="00D33BB6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631-264-4209</w:t>
      </w:r>
      <w:r w:rsidR="00AC2BD3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</w:t>
      </w:r>
      <w:r w:rsidR="00C840D1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|</w:t>
      </w:r>
      <w:r w:rsidR="00C03513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</w:t>
      </w:r>
      <w:r w:rsidR="0076110F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alinur.rahim@gmail.com</w:t>
      </w:r>
      <w:r w:rsidR="00AC2BD3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| </w:t>
      </w:r>
      <w:r w:rsidR="003A7E88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linkedin.com/in/arahim</w:t>
      </w:r>
      <w:r w:rsidR="00420B81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5</w:t>
      </w:r>
    </w:p>
    <w:p w14:paraId="073D427D" w14:textId="77777777" w:rsidR="005D1DD1" w:rsidRPr="00830756" w:rsidRDefault="005D1DD1" w:rsidP="005D1DD1">
      <w:pPr>
        <w:pStyle w:val="Contact"/>
        <w:spacing w:before="0" w:after="0"/>
        <w:rPr>
          <w:rFonts w:ascii="Times New Roman" w:hAnsi="Times New Roman" w:cs="Times New Roman"/>
          <w:color w:val="000000" w:themeColor="text1"/>
          <w:sz w:val="22"/>
          <w:szCs w:val="24"/>
        </w:rPr>
      </w:pPr>
    </w:p>
    <w:p w14:paraId="56C24386" w14:textId="2A6A726D" w:rsidR="00B3036F" w:rsidRPr="00830756" w:rsidRDefault="00420B81" w:rsidP="005D1DD1">
      <w:pPr>
        <w:pStyle w:val="Contact"/>
        <w:spacing w:before="0" w:after="0"/>
        <w:rPr>
          <w:rFonts w:ascii="Times New Roman" w:hAnsi="Times New Roman" w:cs="Times New Roman"/>
          <w:color w:val="000000" w:themeColor="text1"/>
          <w:sz w:val="22"/>
          <w:szCs w:val="24"/>
        </w:rPr>
      </w:pPr>
      <w:r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Mechanical Engineer</w:t>
      </w:r>
      <w:r w:rsidR="00AC2BD3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for </w:t>
      </w:r>
      <w:r w:rsidR="00EA1A1F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6</w:t>
      </w:r>
      <w:r w:rsidR="00AC2BD3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+ years </w:t>
      </w:r>
      <w:r w:rsidR="0029585E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pursuing a</w:t>
      </w:r>
      <w:r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M</w:t>
      </w:r>
      <w:r w:rsidR="00AC2BD3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aster of Science</w:t>
      </w:r>
      <w:r w:rsidR="0029585E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in </w:t>
      </w:r>
      <w:r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Artificial Intelligenc</w:t>
      </w:r>
      <w:r w:rsidR="0029585E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e</w:t>
      </w:r>
      <w:r w:rsidR="00723A18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to push the next generation of integrated systems forward</w:t>
      </w:r>
      <w:r w:rsidR="00B3036F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. </w:t>
      </w:r>
      <w:r w:rsidR="0073698C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O</w:t>
      </w:r>
      <w:r w:rsidR="00B3036F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pen to</w:t>
      </w:r>
      <w:r w:rsidR="00723A18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 </w:t>
      </w:r>
      <w:r w:rsidR="0073698C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 xml:space="preserve">relocation and </w:t>
      </w:r>
      <w:r w:rsidR="00723A18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travel</w:t>
      </w:r>
      <w:r w:rsidR="00B3036F" w:rsidRPr="00830756">
        <w:rPr>
          <w:rFonts w:ascii="Times New Roman" w:hAnsi="Times New Roman" w:cs="Times New Roman"/>
          <w:color w:val="000000" w:themeColor="text1"/>
          <w:sz w:val="22"/>
          <w:szCs w:val="24"/>
        </w:rPr>
        <w:t>.</w:t>
      </w:r>
    </w:p>
    <w:p w14:paraId="2365F481" w14:textId="77777777" w:rsidR="00990CE4" w:rsidRPr="00830756" w:rsidRDefault="00990CE4" w:rsidP="00990CE4">
      <w:pPr>
        <w:spacing w:after="0"/>
        <w:rPr>
          <w:rFonts w:ascii="Times New Roman" w:hAnsi="Times New Roman" w:cs="Times New Roman"/>
          <w:b/>
          <w:color w:val="000000" w:themeColor="text1"/>
        </w:rPr>
      </w:pPr>
    </w:p>
    <w:p w14:paraId="6B686680" w14:textId="56BAEC4D" w:rsidR="0075155B" w:rsidRPr="00830756" w:rsidRDefault="00EA1A1F" w:rsidP="00F12840">
      <w:pPr>
        <w:pStyle w:val="Heading1"/>
        <w:spacing w:before="0" w:after="0" w:line="360" w:lineRule="auto"/>
        <w:rPr>
          <w:rFonts w:ascii="Times New Roman" w:hAnsi="Times New Roman" w:cs="Times New Roman"/>
          <w:color w:val="000000" w:themeColor="text1"/>
          <w:sz w:val="32"/>
        </w:rPr>
      </w:pPr>
      <w:r w:rsidRPr="00830756">
        <w:rPr>
          <w:rFonts w:ascii="Times New Roman" w:hAnsi="Times New Roman" w:cs="Times New Roman"/>
          <w:color w:val="000000" w:themeColor="text1"/>
          <w:sz w:val="32"/>
        </w:rPr>
        <w:t>Work Experience</w:t>
      </w:r>
    </w:p>
    <w:p w14:paraId="47F2C63D" w14:textId="77777777" w:rsidR="00637970" w:rsidRPr="00830756" w:rsidRDefault="00830756" w:rsidP="00637970">
      <w:pPr>
        <w:pStyle w:val="Heading2"/>
        <w:tabs>
          <w:tab w:val="left" w:pos="2790"/>
        </w:tabs>
        <w:spacing w:after="0" w:line="276" w:lineRule="auto"/>
        <w:rPr>
          <w:rFonts w:ascii="Times New Roman" w:hAnsi="Times New Roman" w:cs="Times New Roman"/>
          <w:b w:val="0"/>
          <w:bCs/>
          <w:i/>
          <w:iCs/>
          <w:color w:val="000000" w:themeColor="text1"/>
          <w:sz w:val="20"/>
          <w:szCs w:val="22"/>
        </w:rPr>
      </w:pPr>
      <w:r w:rsidRPr="00830756">
        <w:rPr>
          <w:rFonts w:ascii="Times New Roman" w:hAnsi="Times New Roman" w:cs="Times New Roman"/>
          <w:bCs/>
          <w:color w:val="000000" w:themeColor="text1"/>
          <w:szCs w:val="24"/>
        </w:rPr>
        <w:t>SAIC</w:t>
      </w:r>
      <w:r w:rsidRPr="0083075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830756">
        <w:rPr>
          <w:rFonts w:ascii="Times New Roman" w:hAnsi="Times New Roman" w:cs="Times New Roman"/>
          <w:bCs/>
          <w:color w:val="000000" w:themeColor="text1"/>
          <w:szCs w:val="24"/>
        </w:rPr>
        <w:t>–</w:t>
      </w:r>
      <w:r w:rsidRPr="0083075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830756">
        <w:rPr>
          <w:rFonts w:ascii="Times New Roman" w:hAnsi="Times New Roman" w:cs="Times New Roman"/>
          <w:bCs/>
          <w:color w:val="000000" w:themeColor="text1"/>
          <w:szCs w:val="24"/>
        </w:rPr>
        <w:t>SENIOR MECHANICAL ENGINEER</w:t>
      </w:r>
      <w:r w:rsidR="006F2DB2">
        <w:rPr>
          <w:rFonts w:ascii="Times New Roman" w:hAnsi="Times New Roman" w:cs="Times New Roman"/>
          <w:bCs/>
          <w:color w:val="000000" w:themeColor="text1"/>
          <w:szCs w:val="24"/>
        </w:rPr>
        <w:t>,</w:t>
      </w:r>
      <w:r w:rsidRPr="00830756">
        <w:rPr>
          <w:rFonts w:ascii="Times New Roman" w:hAnsi="Times New Roman" w:cs="Times New Roman"/>
          <w:bCs/>
          <w:color w:val="000000" w:themeColor="text1"/>
          <w:szCs w:val="24"/>
        </w:rPr>
        <w:t xml:space="preserve"> 05/2026</w:t>
      </w:r>
      <w:r w:rsidRPr="0083075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830756">
        <w:rPr>
          <w:rFonts w:ascii="Times New Roman" w:hAnsi="Times New Roman" w:cs="Times New Roman"/>
          <w:bCs/>
          <w:color w:val="000000" w:themeColor="text1"/>
          <w:szCs w:val="24"/>
        </w:rPr>
        <w:t>–</w:t>
      </w:r>
      <w:r w:rsidRPr="0083075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Pr="00830756">
        <w:rPr>
          <w:rFonts w:ascii="Times New Roman" w:hAnsi="Times New Roman" w:cs="Times New Roman"/>
          <w:bCs/>
          <w:color w:val="000000" w:themeColor="text1"/>
          <w:szCs w:val="24"/>
        </w:rPr>
        <w:t>PRESENT</w:t>
      </w:r>
    </w:p>
    <w:p w14:paraId="47ABFF41" w14:textId="41364B2A" w:rsidR="00637970" w:rsidRPr="00830756" w:rsidRDefault="00637970" w:rsidP="00637970">
      <w:pPr>
        <w:pStyle w:val="ListBullet"/>
        <w:numPr>
          <w:ilvl w:val="1"/>
          <w:numId w:val="42"/>
        </w:num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New role. Program experience pending.</w:t>
      </w:r>
    </w:p>
    <w:p w14:paraId="7AB7DC74" w14:textId="51BD26C6" w:rsidR="0017728A" w:rsidRPr="00830756" w:rsidRDefault="00637970" w:rsidP="00265140">
      <w:pPr>
        <w:pStyle w:val="Heading2"/>
        <w:tabs>
          <w:tab w:val="left" w:pos="2790"/>
        </w:tabs>
        <w:spacing w:after="0" w:line="276" w:lineRule="auto"/>
        <w:rPr>
          <w:rFonts w:ascii="Times New Roman" w:hAnsi="Times New Roman" w:cs="Times New Roman"/>
          <w:b w:val="0"/>
          <w:bCs/>
          <w:i/>
          <w:iCs/>
          <w:color w:val="000000" w:themeColor="text1"/>
          <w:sz w:val="20"/>
          <w:szCs w:val="22"/>
        </w:rPr>
      </w:pPr>
      <w:r w:rsidRPr="00637970">
        <w:rPr>
          <w:rFonts w:ascii="Times New Roman" w:hAnsi="Times New Roman" w:cs="Times New Roman"/>
          <w:color w:val="000000" w:themeColor="text1"/>
          <w:sz w:val="22"/>
          <w:szCs w:val="24"/>
        </w:rPr>
        <w:br/>
      </w:r>
      <w:r w:rsidR="00C41F9C" w:rsidRPr="00830756">
        <w:rPr>
          <w:rFonts w:ascii="Times New Roman" w:hAnsi="Times New Roman" w:cs="Times New Roman"/>
          <w:color w:val="000000" w:themeColor="text1"/>
        </w:rPr>
        <w:t xml:space="preserve">Textron systems </w:t>
      </w:r>
      <w:r w:rsidR="00EA1A1F" w:rsidRPr="00830756">
        <w:rPr>
          <w:rFonts w:ascii="Times New Roman" w:hAnsi="Times New Roman" w:cs="Times New Roman"/>
          <w:color w:val="000000" w:themeColor="text1"/>
        </w:rPr>
        <w:t xml:space="preserve">– </w:t>
      </w:r>
      <w:r w:rsidR="0017728A" w:rsidRPr="00830756">
        <w:rPr>
          <w:rFonts w:ascii="Times New Roman" w:hAnsi="Times New Roman" w:cs="Times New Roman"/>
          <w:bCs/>
          <w:color w:val="000000" w:themeColor="text1"/>
          <w:szCs w:val="24"/>
        </w:rPr>
        <w:t xml:space="preserve">Mechanical </w:t>
      </w:r>
      <w:r w:rsidR="000746A5" w:rsidRPr="00830756">
        <w:rPr>
          <w:rFonts w:ascii="Times New Roman" w:hAnsi="Times New Roman" w:cs="Times New Roman"/>
          <w:bCs/>
          <w:color w:val="000000" w:themeColor="text1"/>
          <w:szCs w:val="24"/>
        </w:rPr>
        <w:t>E</w:t>
      </w:r>
      <w:r w:rsidR="0017728A" w:rsidRPr="00830756">
        <w:rPr>
          <w:rFonts w:ascii="Times New Roman" w:hAnsi="Times New Roman" w:cs="Times New Roman"/>
          <w:bCs/>
          <w:color w:val="000000" w:themeColor="text1"/>
          <w:szCs w:val="24"/>
        </w:rPr>
        <w:t xml:space="preserve">ngineer </w:t>
      </w:r>
      <w:r w:rsidR="00260D9A" w:rsidRPr="00830756">
        <w:rPr>
          <w:rFonts w:ascii="Times New Roman" w:hAnsi="Times New Roman" w:cs="Times New Roman"/>
          <w:bCs/>
          <w:color w:val="000000" w:themeColor="text1"/>
          <w:szCs w:val="24"/>
        </w:rPr>
        <w:t>II</w:t>
      </w:r>
      <w:r w:rsidR="006F2DB2">
        <w:rPr>
          <w:rFonts w:ascii="Times New Roman" w:hAnsi="Times New Roman" w:cs="Times New Roman"/>
          <w:bCs/>
          <w:color w:val="000000" w:themeColor="text1"/>
          <w:szCs w:val="24"/>
        </w:rPr>
        <w:t>,</w:t>
      </w:r>
      <w:r w:rsidR="00260D9A" w:rsidRPr="0083075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17728A" w:rsidRPr="0083075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4E7229" w:rsidRPr="00830756">
        <w:rPr>
          <w:rFonts w:ascii="Times New Roman" w:hAnsi="Times New Roman" w:cs="Times New Roman"/>
          <w:bCs/>
          <w:color w:val="000000" w:themeColor="text1"/>
          <w:szCs w:val="24"/>
        </w:rPr>
        <w:t>03/</w:t>
      </w:r>
      <w:r w:rsidR="0017728A" w:rsidRPr="00830756">
        <w:rPr>
          <w:rFonts w:ascii="Times New Roman" w:hAnsi="Times New Roman" w:cs="Times New Roman"/>
          <w:bCs/>
          <w:color w:val="000000" w:themeColor="text1"/>
          <w:szCs w:val="24"/>
        </w:rPr>
        <w:t xml:space="preserve">2023 – </w:t>
      </w:r>
      <w:r w:rsidR="00830756" w:rsidRPr="00830756">
        <w:rPr>
          <w:rFonts w:ascii="Times New Roman" w:hAnsi="Times New Roman" w:cs="Times New Roman"/>
          <w:bCs/>
          <w:color w:val="000000" w:themeColor="text1"/>
          <w:szCs w:val="24"/>
        </w:rPr>
        <w:t>05/2026</w:t>
      </w:r>
    </w:p>
    <w:p w14:paraId="192B2DCE" w14:textId="6200598C" w:rsidR="005C11C1" w:rsidRPr="00830756" w:rsidRDefault="00A45406" w:rsidP="00A45406">
      <w:pPr>
        <w:pStyle w:val="ListBullet"/>
        <w:numPr>
          <w:ilvl w:val="1"/>
          <w:numId w:val="42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Main projects: </w:t>
      </w:r>
      <w:r w:rsidR="009D4BCA" w:rsidRPr="00830756">
        <w:rPr>
          <w:rFonts w:ascii="Times New Roman" w:hAnsi="Times New Roman" w:cs="Times New Roman"/>
          <w:b/>
          <w:bCs/>
          <w:color w:val="000000" w:themeColor="text1"/>
        </w:rPr>
        <w:t>Maintenance Trainers for</w:t>
      </w:r>
      <w:r w:rsidR="00830756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 T-7,</w:t>
      </w:r>
      <w:r w:rsidR="009D4BCA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E53315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F-22 </w:t>
      </w:r>
      <w:r w:rsidR="00777311" w:rsidRPr="00830756">
        <w:rPr>
          <w:rFonts w:ascii="Times New Roman" w:hAnsi="Times New Roman" w:cs="Times New Roman"/>
          <w:b/>
          <w:bCs/>
          <w:color w:val="000000" w:themeColor="text1"/>
        </w:rPr>
        <w:t>Landing Gear</w:t>
      </w:r>
      <w:r w:rsidR="007143DB" w:rsidRPr="00830756">
        <w:rPr>
          <w:rFonts w:ascii="Times New Roman" w:hAnsi="Times New Roman" w:cs="Times New Roman"/>
          <w:b/>
          <w:bCs/>
          <w:color w:val="000000" w:themeColor="text1"/>
        </w:rPr>
        <w:t>,</w:t>
      </w:r>
      <w:r w:rsidR="00830756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 and</w:t>
      </w:r>
      <w:r w:rsidR="007143DB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5A2ADF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Virginia Class </w:t>
      </w:r>
      <w:r w:rsidR="000D0CBA" w:rsidRPr="00830756">
        <w:rPr>
          <w:rFonts w:ascii="Times New Roman" w:hAnsi="Times New Roman" w:cs="Times New Roman"/>
          <w:b/>
          <w:bCs/>
          <w:color w:val="000000" w:themeColor="text1"/>
        </w:rPr>
        <w:t>Propulsion Module</w:t>
      </w:r>
    </w:p>
    <w:p w14:paraId="142AC4BB" w14:textId="0E6E1EF8" w:rsidR="006C3614" w:rsidRPr="00830756" w:rsidRDefault="002260BC" w:rsidP="002260BC">
      <w:pPr>
        <w:pStyle w:val="ListBullet"/>
        <w:numPr>
          <w:ilvl w:val="1"/>
          <w:numId w:val="42"/>
        </w:num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Took ownership of</w:t>
      </w:r>
      <w:r w:rsidR="006C3614" w:rsidRPr="00830756">
        <w:rPr>
          <w:rFonts w:ascii="Times New Roman" w:hAnsi="Times New Roman" w:cs="Times New Roman"/>
          <w:color w:val="000000" w:themeColor="text1"/>
        </w:rPr>
        <w:t xml:space="preserve"> </w:t>
      </w:r>
      <w:r w:rsidR="00892093" w:rsidRPr="00830756">
        <w:rPr>
          <w:rFonts w:ascii="Times New Roman" w:hAnsi="Times New Roman" w:cs="Times New Roman"/>
          <w:color w:val="000000" w:themeColor="text1"/>
        </w:rPr>
        <w:t>mechanical systems</w:t>
      </w:r>
      <w:r w:rsidR="006C3614" w:rsidRPr="00830756">
        <w:rPr>
          <w:rFonts w:ascii="Times New Roman" w:hAnsi="Times New Roman" w:cs="Times New Roman"/>
          <w:color w:val="000000" w:themeColor="text1"/>
        </w:rPr>
        <w:t xml:space="preserve"> from start to finish</w:t>
      </w:r>
      <w:r>
        <w:rPr>
          <w:rFonts w:ascii="Times New Roman" w:hAnsi="Times New Roman" w:cs="Times New Roman"/>
          <w:color w:val="000000" w:themeColor="text1"/>
        </w:rPr>
        <w:t xml:space="preserve"> to deliver a high-quality product</w:t>
      </w:r>
      <w:r w:rsidR="00892093" w:rsidRPr="00830756">
        <w:rPr>
          <w:rFonts w:ascii="Times New Roman" w:hAnsi="Times New Roman" w:cs="Times New Roman"/>
          <w:color w:val="000000" w:themeColor="text1"/>
        </w:rPr>
        <w:t xml:space="preserve">. Scope included </w:t>
      </w:r>
      <w:r w:rsidR="00723A18" w:rsidRPr="00830756">
        <w:rPr>
          <w:rFonts w:ascii="Times New Roman" w:hAnsi="Times New Roman" w:cs="Times New Roman"/>
          <w:color w:val="000000" w:themeColor="text1"/>
        </w:rPr>
        <w:t>specification</w:t>
      </w:r>
      <w:r w:rsidR="00EA1A1F" w:rsidRPr="00830756">
        <w:rPr>
          <w:rFonts w:ascii="Times New Roman" w:hAnsi="Times New Roman" w:cs="Times New Roman"/>
          <w:color w:val="000000" w:themeColor="text1"/>
        </w:rPr>
        <w:t xml:space="preserve"> definition, preliminary and critical </w:t>
      </w:r>
      <w:r w:rsidR="006C3614" w:rsidRPr="00830756">
        <w:rPr>
          <w:rFonts w:ascii="Times New Roman" w:hAnsi="Times New Roman" w:cs="Times New Roman"/>
          <w:color w:val="000000" w:themeColor="text1"/>
        </w:rPr>
        <w:t>design</w:t>
      </w:r>
      <w:r w:rsidR="00EA1A1F" w:rsidRPr="00830756">
        <w:rPr>
          <w:rFonts w:ascii="Times New Roman" w:hAnsi="Times New Roman" w:cs="Times New Roman"/>
          <w:color w:val="000000" w:themeColor="text1"/>
        </w:rPr>
        <w:t>s</w:t>
      </w:r>
      <w:r w:rsidR="006C3614" w:rsidRPr="00830756">
        <w:rPr>
          <w:rFonts w:ascii="Times New Roman" w:hAnsi="Times New Roman" w:cs="Times New Roman"/>
          <w:color w:val="000000" w:themeColor="text1"/>
        </w:rPr>
        <w:t xml:space="preserve">, </w:t>
      </w:r>
      <w:r w:rsidR="00265140" w:rsidRPr="00830756">
        <w:rPr>
          <w:rFonts w:ascii="Times New Roman" w:hAnsi="Times New Roman" w:cs="Times New Roman"/>
          <w:color w:val="000000" w:themeColor="text1"/>
        </w:rPr>
        <w:t xml:space="preserve">customer reviews, </w:t>
      </w:r>
      <w:r w:rsidR="006C3614" w:rsidRPr="00830756">
        <w:rPr>
          <w:rFonts w:ascii="Times New Roman" w:hAnsi="Times New Roman" w:cs="Times New Roman"/>
          <w:color w:val="000000" w:themeColor="text1"/>
        </w:rPr>
        <w:t xml:space="preserve">procurement, assembly, </w:t>
      </w:r>
      <w:r w:rsidR="00265140" w:rsidRPr="00830756">
        <w:rPr>
          <w:rFonts w:ascii="Times New Roman" w:hAnsi="Times New Roman" w:cs="Times New Roman"/>
          <w:color w:val="000000" w:themeColor="text1"/>
        </w:rPr>
        <w:t xml:space="preserve">acceptance </w:t>
      </w:r>
      <w:r w:rsidR="006C3614" w:rsidRPr="00830756">
        <w:rPr>
          <w:rFonts w:ascii="Times New Roman" w:hAnsi="Times New Roman" w:cs="Times New Roman"/>
          <w:color w:val="000000" w:themeColor="text1"/>
        </w:rPr>
        <w:t xml:space="preserve">testing, and </w:t>
      </w:r>
      <w:r w:rsidR="00265140" w:rsidRPr="00830756">
        <w:rPr>
          <w:rFonts w:ascii="Times New Roman" w:hAnsi="Times New Roman" w:cs="Times New Roman"/>
          <w:color w:val="000000" w:themeColor="text1"/>
        </w:rPr>
        <w:t>field installation</w:t>
      </w:r>
      <w:r w:rsidR="006C3614" w:rsidRPr="00830756">
        <w:rPr>
          <w:rFonts w:ascii="Times New Roman" w:hAnsi="Times New Roman" w:cs="Times New Roman"/>
          <w:color w:val="000000" w:themeColor="text1"/>
        </w:rPr>
        <w:t>.</w:t>
      </w:r>
    </w:p>
    <w:p w14:paraId="0C378BFB" w14:textId="3425FBA1" w:rsidR="00AE1C7D" w:rsidRPr="00830756" w:rsidRDefault="004A210E" w:rsidP="004A210E">
      <w:pPr>
        <w:pStyle w:val="ListBullet"/>
        <w:numPr>
          <w:ilvl w:val="1"/>
          <w:numId w:val="42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830756">
        <w:rPr>
          <w:rFonts w:ascii="Times New Roman" w:hAnsi="Times New Roman" w:cs="Times New Roman"/>
          <w:color w:val="000000" w:themeColor="text1"/>
        </w:rPr>
        <w:t>Engaged with all stakeholders including prime contractor</w:t>
      </w:r>
      <w:r w:rsidR="00AC1F7E" w:rsidRPr="00830756">
        <w:rPr>
          <w:rFonts w:ascii="Times New Roman" w:hAnsi="Times New Roman" w:cs="Times New Roman"/>
          <w:color w:val="000000" w:themeColor="text1"/>
        </w:rPr>
        <w:t>s</w:t>
      </w:r>
      <w:r w:rsidRPr="00830756">
        <w:rPr>
          <w:rFonts w:ascii="Times New Roman" w:hAnsi="Times New Roman" w:cs="Times New Roman"/>
          <w:color w:val="000000" w:themeColor="text1"/>
        </w:rPr>
        <w:t>, USAF, and NNL to</w:t>
      </w:r>
      <w:r w:rsidR="00AC1F7E" w:rsidRPr="00830756">
        <w:rPr>
          <w:rFonts w:ascii="Times New Roman" w:hAnsi="Times New Roman" w:cs="Times New Roman"/>
          <w:color w:val="000000" w:themeColor="text1"/>
        </w:rPr>
        <w:t xml:space="preserve"> resolve comments</w:t>
      </w:r>
      <w:r w:rsidRPr="00830756">
        <w:rPr>
          <w:rFonts w:ascii="Times New Roman" w:hAnsi="Times New Roman" w:cs="Times New Roman"/>
          <w:color w:val="000000" w:themeColor="text1"/>
        </w:rPr>
        <w:t>.</w:t>
      </w:r>
      <w:r w:rsidR="00581C90" w:rsidRPr="00830756">
        <w:rPr>
          <w:rFonts w:ascii="Times New Roman" w:hAnsi="Times New Roman" w:cs="Times New Roman"/>
          <w:color w:val="000000" w:themeColor="text1"/>
        </w:rPr>
        <w:t xml:space="preserve"> Provided cost estimates for proposals and supported business development by scouting for opportunities at trade shows.</w:t>
      </w:r>
    </w:p>
    <w:p w14:paraId="4842EAC2" w14:textId="050F04CF" w:rsidR="004A210E" w:rsidRPr="00830756" w:rsidRDefault="004A210E" w:rsidP="00A55D7E">
      <w:pPr>
        <w:pStyle w:val="ListBullet"/>
        <w:numPr>
          <w:ilvl w:val="1"/>
          <w:numId w:val="42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830756">
        <w:rPr>
          <w:rFonts w:ascii="Times New Roman" w:hAnsi="Times New Roman" w:cs="Times New Roman"/>
          <w:color w:val="000000" w:themeColor="text1"/>
        </w:rPr>
        <w:t xml:space="preserve">Reduced </w:t>
      </w:r>
      <w:r w:rsidR="00334A5F" w:rsidRPr="00830756">
        <w:rPr>
          <w:rFonts w:ascii="Times New Roman" w:hAnsi="Times New Roman" w:cs="Times New Roman"/>
          <w:color w:val="000000" w:themeColor="text1"/>
        </w:rPr>
        <w:t>manufacturing</w:t>
      </w:r>
      <w:r w:rsidRPr="00830756">
        <w:rPr>
          <w:rFonts w:ascii="Times New Roman" w:hAnsi="Times New Roman" w:cs="Times New Roman"/>
          <w:color w:val="000000" w:themeColor="text1"/>
        </w:rPr>
        <w:t xml:space="preserve"> cost overruns</w:t>
      </w:r>
      <w:r w:rsidR="00A44EEE" w:rsidRPr="00830756">
        <w:rPr>
          <w:rFonts w:ascii="Times New Roman" w:hAnsi="Times New Roman" w:cs="Times New Roman"/>
          <w:color w:val="000000" w:themeColor="text1"/>
        </w:rPr>
        <w:t xml:space="preserve"> </w:t>
      </w:r>
      <w:r w:rsidR="001819C8" w:rsidRPr="00830756">
        <w:rPr>
          <w:rFonts w:ascii="Times New Roman" w:hAnsi="Times New Roman" w:cs="Times New Roman"/>
          <w:color w:val="000000" w:themeColor="text1"/>
        </w:rPr>
        <w:t xml:space="preserve">by </w:t>
      </w:r>
      <w:r w:rsidR="00A44EEE" w:rsidRPr="00830756">
        <w:rPr>
          <w:rFonts w:ascii="Times New Roman" w:hAnsi="Times New Roman" w:cs="Times New Roman"/>
          <w:color w:val="000000" w:themeColor="text1"/>
        </w:rPr>
        <w:t>train</w:t>
      </w:r>
      <w:r w:rsidR="001819C8" w:rsidRPr="00830756">
        <w:rPr>
          <w:rFonts w:ascii="Times New Roman" w:hAnsi="Times New Roman" w:cs="Times New Roman"/>
          <w:color w:val="000000" w:themeColor="text1"/>
        </w:rPr>
        <w:t>ing</w:t>
      </w:r>
      <w:r w:rsidR="00A44EEE" w:rsidRPr="00830756">
        <w:rPr>
          <w:rFonts w:ascii="Times New Roman" w:hAnsi="Times New Roman" w:cs="Times New Roman"/>
          <w:color w:val="000000" w:themeColor="text1"/>
        </w:rPr>
        <w:t xml:space="preserve"> </w:t>
      </w:r>
      <w:r w:rsidR="00F02AD7" w:rsidRPr="00830756">
        <w:rPr>
          <w:rFonts w:ascii="Times New Roman" w:hAnsi="Times New Roman" w:cs="Times New Roman"/>
          <w:color w:val="000000" w:themeColor="text1"/>
        </w:rPr>
        <w:t xml:space="preserve">the </w:t>
      </w:r>
      <w:r w:rsidR="002062E2" w:rsidRPr="00830756">
        <w:rPr>
          <w:rFonts w:ascii="Times New Roman" w:hAnsi="Times New Roman" w:cs="Times New Roman"/>
          <w:color w:val="000000" w:themeColor="text1"/>
        </w:rPr>
        <w:t>engineering</w:t>
      </w:r>
      <w:r w:rsidR="00F02AD7" w:rsidRPr="00830756">
        <w:rPr>
          <w:rFonts w:ascii="Times New Roman" w:hAnsi="Times New Roman" w:cs="Times New Roman"/>
          <w:color w:val="000000" w:themeColor="text1"/>
        </w:rPr>
        <w:t xml:space="preserve"> team </w:t>
      </w:r>
      <w:r w:rsidR="001819C8" w:rsidRPr="00830756">
        <w:rPr>
          <w:rFonts w:ascii="Times New Roman" w:hAnsi="Times New Roman" w:cs="Times New Roman"/>
          <w:color w:val="000000" w:themeColor="text1"/>
        </w:rPr>
        <w:t xml:space="preserve">to correct common </w:t>
      </w:r>
      <w:r w:rsidR="00334A5F" w:rsidRPr="00830756">
        <w:rPr>
          <w:rFonts w:ascii="Times New Roman" w:hAnsi="Times New Roman" w:cs="Times New Roman"/>
          <w:color w:val="000000" w:themeColor="text1"/>
        </w:rPr>
        <w:t xml:space="preserve">design </w:t>
      </w:r>
      <w:r w:rsidR="001819C8" w:rsidRPr="00830756">
        <w:rPr>
          <w:rFonts w:ascii="Times New Roman" w:hAnsi="Times New Roman" w:cs="Times New Roman"/>
          <w:color w:val="000000" w:themeColor="text1"/>
        </w:rPr>
        <w:t>mistakes</w:t>
      </w:r>
      <w:r w:rsidR="00334A5F" w:rsidRPr="00830756">
        <w:rPr>
          <w:rFonts w:ascii="Times New Roman" w:hAnsi="Times New Roman" w:cs="Times New Roman"/>
          <w:color w:val="000000" w:themeColor="text1"/>
        </w:rPr>
        <w:t>.</w:t>
      </w:r>
    </w:p>
    <w:p w14:paraId="6B91890E" w14:textId="3CDA719F" w:rsidR="00AC5BB3" w:rsidRPr="00830756" w:rsidRDefault="00A55D7E" w:rsidP="00265140">
      <w:pPr>
        <w:pStyle w:val="ListBullet"/>
        <w:numPr>
          <w:ilvl w:val="1"/>
          <w:numId w:val="42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830756">
        <w:rPr>
          <w:rFonts w:ascii="Times New Roman" w:hAnsi="Times New Roman" w:cs="Times New Roman"/>
          <w:color w:val="000000" w:themeColor="text1"/>
        </w:rPr>
        <w:t>Satisfied</w:t>
      </w:r>
      <w:r w:rsidR="00AC5BB3" w:rsidRPr="00830756">
        <w:rPr>
          <w:rFonts w:ascii="Times New Roman" w:hAnsi="Times New Roman" w:cs="Times New Roman"/>
          <w:color w:val="000000" w:themeColor="text1"/>
        </w:rPr>
        <w:t xml:space="preserve"> MIL-STD-810 test </w:t>
      </w:r>
      <w:r w:rsidR="004A210E" w:rsidRPr="00830756">
        <w:rPr>
          <w:rFonts w:ascii="Times New Roman" w:hAnsi="Times New Roman" w:cs="Times New Roman"/>
          <w:color w:val="000000" w:themeColor="text1"/>
        </w:rPr>
        <w:t>requirements</w:t>
      </w:r>
      <w:r w:rsidRPr="00830756">
        <w:rPr>
          <w:rFonts w:ascii="Times New Roman" w:hAnsi="Times New Roman" w:cs="Times New Roman"/>
          <w:color w:val="000000" w:themeColor="text1"/>
        </w:rPr>
        <w:t xml:space="preserve"> using FEA</w:t>
      </w:r>
      <w:r w:rsidR="0038575F" w:rsidRPr="00830756">
        <w:rPr>
          <w:rFonts w:ascii="Times New Roman" w:hAnsi="Times New Roman" w:cs="Times New Roman"/>
          <w:color w:val="000000" w:themeColor="text1"/>
        </w:rPr>
        <w:t xml:space="preserve">, which saved </w:t>
      </w:r>
      <w:r w:rsidR="008952C1" w:rsidRPr="00830756">
        <w:rPr>
          <w:rFonts w:ascii="Times New Roman" w:hAnsi="Times New Roman" w:cs="Times New Roman"/>
          <w:color w:val="000000" w:themeColor="text1"/>
        </w:rPr>
        <w:t>$40k</w:t>
      </w:r>
      <w:r w:rsidR="0038575F" w:rsidRPr="00830756">
        <w:rPr>
          <w:rFonts w:ascii="Times New Roman" w:hAnsi="Times New Roman" w:cs="Times New Roman"/>
          <w:color w:val="000000" w:themeColor="text1"/>
        </w:rPr>
        <w:t xml:space="preserve"> in</w:t>
      </w:r>
      <w:r w:rsidR="00AC5BB3" w:rsidRPr="00830756">
        <w:rPr>
          <w:rFonts w:ascii="Times New Roman" w:hAnsi="Times New Roman" w:cs="Times New Roman"/>
          <w:color w:val="000000" w:themeColor="text1"/>
        </w:rPr>
        <w:t xml:space="preserve"> </w:t>
      </w:r>
      <w:r w:rsidR="00FB4869" w:rsidRPr="00830756">
        <w:rPr>
          <w:rFonts w:ascii="Times New Roman" w:hAnsi="Times New Roman" w:cs="Times New Roman"/>
          <w:color w:val="000000" w:themeColor="text1"/>
        </w:rPr>
        <w:t>prototyping</w:t>
      </w:r>
      <w:r w:rsidR="00AC5BB3" w:rsidRPr="00830756">
        <w:rPr>
          <w:rFonts w:ascii="Times New Roman" w:hAnsi="Times New Roman" w:cs="Times New Roman"/>
          <w:color w:val="000000" w:themeColor="text1"/>
        </w:rPr>
        <w:t xml:space="preserve"> costs </w:t>
      </w:r>
      <w:r w:rsidR="0038575F" w:rsidRPr="00830756">
        <w:rPr>
          <w:rFonts w:ascii="Times New Roman" w:hAnsi="Times New Roman" w:cs="Times New Roman"/>
          <w:color w:val="000000" w:themeColor="text1"/>
        </w:rPr>
        <w:t>and shortened project timelines</w:t>
      </w:r>
      <w:r w:rsidR="00FB4869" w:rsidRPr="00830756">
        <w:rPr>
          <w:rFonts w:ascii="Times New Roman" w:hAnsi="Times New Roman" w:cs="Times New Roman"/>
          <w:color w:val="000000" w:themeColor="text1"/>
        </w:rPr>
        <w:t xml:space="preserve"> by 3 months</w:t>
      </w:r>
      <w:r w:rsidR="00AC5BB3" w:rsidRPr="00830756">
        <w:rPr>
          <w:rFonts w:ascii="Times New Roman" w:hAnsi="Times New Roman" w:cs="Times New Roman"/>
          <w:color w:val="000000" w:themeColor="text1"/>
        </w:rPr>
        <w:t>.</w:t>
      </w:r>
      <w:r w:rsidR="00D323E9" w:rsidRPr="00830756">
        <w:rPr>
          <w:rFonts w:ascii="Times New Roman" w:hAnsi="Times New Roman" w:cs="Times New Roman"/>
          <w:color w:val="000000" w:themeColor="text1"/>
        </w:rPr>
        <w:t xml:space="preserve"> Made improvements to the structural integrity of the F-22 fuel system</w:t>
      </w:r>
      <w:r w:rsidRPr="00830756">
        <w:rPr>
          <w:rFonts w:ascii="Times New Roman" w:hAnsi="Times New Roman" w:cs="Times New Roman"/>
          <w:color w:val="000000" w:themeColor="text1"/>
        </w:rPr>
        <w:t xml:space="preserve"> trainer</w:t>
      </w:r>
      <w:r w:rsidR="00D323E9" w:rsidRPr="00830756">
        <w:rPr>
          <w:rFonts w:ascii="Times New Roman" w:hAnsi="Times New Roman" w:cs="Times New Roman"/>
          <w:color w:val="000000" w:themeColor="text1"/>
        </w:rPr>
        <w:t>.</w:t>
      </w:r>
    </w:p>
    <w:p w14:paraId="689E2121" w14:textId="19A0324E" w:rsidR="004A210E" w:rsidRPr="00830756" w:rsidRDefault="004A210E" w:rsidP="004A210E">
      <w:pPr>
        <w:pStyle w:val="ListBullet"/>
        <w:numPr>
          <w:ilvl w:val="1"/>
          <w:numId w:val="42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830756">
        <w:rPr>
          <w:rFonts w:ascii="Times New Roman" w:hAnsi="Times New Roman" w:cs="Times New Roman"/>
          <w:color w:val="000000" w:themeColor="text1"/>
        </w:rPr>
        <w:t xml:space="preserve">Installed and tested the F-22 landing gear replica in the field on schedule, which brought in $350k in revenue. </w:t>
      </w:r>
    </w:p>
    <w:p w14:paraId="5F86AB4B" w14:textId="77777777" w:rsidR="00990CE4" w:rsidRPr="00830756" w:rsidRDefault="00990CE4" w:rsidP="00990CE4">
      <w:pPr>
        <w:pStyle w:val="ListBullet"/>
        <w:numPr>
          <w:ilvl w:val="0"/>
          <w:numId w:val="0"/>
        </w:numPr>
        <w:spacing w:after="0"/>
        <w:ind w:left="216" w:hanging="216"/>
        <w:rPr>
          <w:rFonts w:ascii="Times New Roman" w:hAnsi="Times New Roman" w:cs="Times New Roman"/>
          <w:color w:val="000000" w:themeColor="text1"/>
        </w:rPr>
      </w:pPr>
    </w:p>
    <w:p w14:paraId="36D29664" w14:textId="2F25EC5F" w:rsidR="003E3875" w:rsidRPr="00830756" w:rsidRDefault="00C41F9C" w:rsidP="00990CE4">
      <w:pPr>
        <w:pStyle w:val="Heading2"/>
        <w:tabs>
          <w:tab w:val="left" w:pos="2790"/>
        </w:tabs>
        <w:spacing w:before="0" w:after="0" w:line="276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30756">
        <w:rPr>
          <w:rFonts w:ascii="Times New Roman" w:hAnsi="Times New Roman" w:cs="Times New Roman"/>
          <w:color w:val="000000" w:themeColor="text1"/>
        </w:rPr>
        <w:t>CURTISS-WRIGHT</w:t>
      </w:r>
      <w:r w:rsidR="00AC5BB3" w:rsidRPr="00830756">
        <w:rPr>
          <w:rFonts w:ascii="Times New Roman" w:hAnsi="Times New Roman" w:cs="Times New Roman"/>
          <w:color w:val="000000" w:themeColor="text1"/>
        </w:rPr>
        <w:t xml:space="preserve"> </w:t>
      </w:r>
      <w:r w:rsidR="00EA1A1F" w:rsidRPr="00830756">
        <w:rPr>
          <w:rFonts w:ascii="Times New Roman" w:hAnsi="Times New Roman" w:cs="Times New Roman"/>
          <w:color w:val="000000" w:themeColor="text1"/>
        </w:rPr>
        <w:t>–</w:t>
      </w:r>
      <w:r w:rsidR="00AC5BB3" w:rsidRPr="00830756">
        <w:rPr>
          <w:rFonts w:ascii="Times New Roman" w:hAnsi="Times New Roman" w:cs="Times New Roman"/>
          <w:color w:val="000000" w:themeColor="text1"/>
        </w:rPr>
        <w:t xml:space="preserve"> </w:t>
      </w:r>
      <w:r w:rsidR="003A7E88" w:rsidRPr="00830756">
        <w:rPr>
          <w:rFonts w:ascii="Times New Roman" w:hAnsi="Times New Roman" w:cs="Times New Roman"/>
          <w:bCs/>
          <w:color w:val="000000" w:themeColor="text1"/>
          <w:szCs w:val="24"/>
        </w:rPr>
        <w:t xml:space="preserve">Mechanical </w:t>
      </w:r>
      <w:r w:rsidR="000746A5" w:rsidRPr="00830756">
        <w:rPr>
          <w:rFonts w:ascii="Times New Roman" w:hAnsi="Times New Roman" w:cs="Times New Roman"/>
          <w:bCs/>
          <w:color w:val="000000" w:themeColor="text1"/>
          <w:szCs w:val="24"/>
        </w:rPr>
        <w:t>E</w:t>
      </w:r>
      <w:r w:rsidR="003A7E88" w:rsidRPr="00830756">
        <w:rPr>
          <w:rFonts w:ascii="Times New Roman" w:hAnsi="Times New Roman" w:cs="Times New Roman"/>
          <w:bCs/>
          <w:color w:val="000000" w:themeColor="text1"/>
          <w:szCs w:val="24"/>
        </w:rPr>
        <w:t>ngineer</w:t>
      </w:r>
      <w:r w:rsidR="006F2DB2">
        <w:rPr>
          <w:rFonts w:ascii="Times New Roman" w:hAnsi="Times New Roman" w:cs="Times New Roman"/>
          <w:bCs/>
          <w:color w:val="000000" w:themeColor="text1"/>
          <w:szCs w:val="24"/>
        </w:rPr>
        <w:t>,</w:t>
      </w:r>
      <w:r w:rsidR="00100BB8" w:rsidRPr="0083075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4E7229" w:rsidRPr="00830756">
        <w:rPr>
          <w:rFonts w:ascii="Times New Roman" w:hAnsi="Times New Roman" w:cs="Times New Roman"/>
          <w:color w:val="000000" w:themeColor="text1"/>
          <w:szCs w:val="24"/>
        </w:rPr>
        <w:t>11/</w:t>
      </w:r>
      <w:r w:rsidR="003A7E88" w:rsidRPr="00830756">
        <w:rPr>
          <w:rFonts w:ascii="Times New Roman" w:hAnsi="Times New Roman" w:cs="Times New Roman"/>
          <w:color w:val="000000" w:themeColor="text1"/>
          <w:szCs w:val="24"/>
        </w:rPr>
        <w:t xml:space="preserve">2019 </w:t>
      </w:r>
      <w:r w:rsidR="003E3875" w:rsidRPr="00830756">
        <w:rPr>
          <w:rFonts w:ascii="Times New Roman" w:hAnsi="Times New Roman" w:cs="Times New Roman"/>
          <w:color w:val="000000" w:themeColor="text1"/>
          <w:szCs w:val="24"/>
        </w:rPr>
        <w:t>–</w:t>
      </w:r>
      <w:r w:rsidR="003A7E88" w:rsidRPr="00830756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4E7229" w:rsidRPr="00830756">
        <w:rPr>
          <w:rFonts w:ascii="Times New Roman" w:hAnsi="Times New Roman" w:cs="Times New Roman"/>
          <w:color w:val="000000" w:themeColor="text1"/>
          <w:szCs w:val="24"/>
        </w:rPr>
        <w:t>03/</w:t>
      </w:r>
      <w:r w:rsidR="0017728A" w:rsidRPr="00830756">
        <w:rPr>
          <w:rFonts w:ascii="Times New Roman" w:hAnsi="Times New Roman" w:cs="Times New Roman"/>
          <w:color w:val="000000" w:themeColor="text1"/>
          <w:szCs w:val="24"/>
        </w:rPr>
        <w:t>2023</w:t>
      </w:r>
    </w:p>
    <w:p w14:paraId="03E2411A" w14:textId="73CAF8E4" w:rsidR="00F86AA5" w:rsidRPr="00830756" w:rsidRDefault="00A45406" w:rsidP="00A45406">
      <w:pPr>
        <w:pStyle w:val="ListBullet"/>
        <w:numPr>
          <w:ilvl w:val="1"/>
          <w:numId w:val="43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Main project: </w:t>
      </w:r>
      <w:r w:rsidR="00E53315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Virginia Class Submarine </w:t>
      </w:r>
      <w:r w:rsidR="00C840D1" w:rsidRPr="00830756">
        <w:rPr>
          <w:rFonts w:ascii="Times New Roman" w:hAnsi="Times New Roman" w:cs="Times New Roman"/>
          <w:b/>
          <w:bCs/>
          <w:color w:val="000000" w:themeColor="text1"/>
        </w:rPr>
        <w:t>–</w:t>
      </w:r>
      <w:r w:rsidR="00E53315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840D1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Design and </w:t>
      </w:r>
      <w:r w:rsidR="0029585E" w:rsidRPr="00830756">
        <w:rPr>
          <w:rFonts w:ascii="Times New Roman" w:hAnsi="Times New Roman" w:cs="Times New Roman"/>
          <w:b/>
          <w:bCs/>
          <w:color w:val="000000" w:themeColor="text1"/>
        </w:rPr>
        <w:t>qualification</w:t>
      </w:r>
      <w:r w:rsidR="004B3EFF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 of </w:t>
      </w:r>
      <w:r w:rsidR="0029585E" w:rsidRPr="00830756">
        <w:rPr>
          <w:rFonts w:ascii="Times New Roman" w:hAnsi="Times New Roman" w:cs="Times New Roman"/>
          <w:b/>
          <w:bCs/>
          <w:color w:val="000000" w:themeColor="text1"/>
        </w:rPr>
        <w:t>c</w:t>
      </w:r>
      <w:r w:rsidR="004B3EFF" w:rsidRPr="00830756">
        <w:rPr>
          <w:rFonts w:ascii="Times New Roman" w:hAnsi="Times New Roman" w:cs="Times New Roman"/>
          <w:b/>
          <w:bCs/>
          <w:color w:val="000000" w:themeColor="text1"/>
        </w:rPr>
        <w:t xml:space="preserve">ritical </w:t>
      </w:r>
      <w:r w:rsidR="0029585E" w:rsidRPr="00830756">
        <w:rPr>
          <w:rFonts w:ascii="Times New Roman" w:hAnsi="Times New Roman" w:cs="Times New Roman"/>
          <w:b/>
          <w:bCs/>
          <w:color w:val="000000" w:themeColor="text1"/>
        </w:rPr>
        <w:t>i</w:t>
      </w:r>
      <w:r w:rsidR="004B3EFF" w:rsidRPr="00830756">
        <w:rPr>
          <w:rFonts w:ascii="Times New Roman" w:hAnsi="Times New Roman" w:cs="Times New Roman"/>
          <w:b/>
          <w:bCs/>
          <w:color w:val="000000" w:themeColor="text1"/>
        </w:rPr>
        <w:t>nfrastructure</w:t>
      </w:r>
    </w:p>
    <w:p w14:paraId="36582AB2" w14:textId="3EA27997" w:rsidR="0091603A" w:rsidRPr="002260BC" w:rsidRDefault="007F6606" w:rsidP="008E651A">
      <w:pPr>
        <w:pStyle w:val="ListBullet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2260BC">
        <w:rPr>
          <w:rFonts w:ascii="Times New Roman" w:hAnsi="Times New Roman" w:cs="Times New Roman"/>
          <w:color w:val="000000" w:themeColor="text1"/>
        </w:rPr>
        <w:t xml:space="preserve">Designed server racks, </w:t>
      </w:r>
      <w:r w:rsidR="0029585E" w:rsidRPr="002260BC">
        <w:rPr>
          <w:rFonts w:ascii="Times New Roman" w:hAnsi="Times New Roman" w:cs="Times New Roman"/>
          <w:color w:val="000000" w:themeColor="text1"/>
        </w:rPr>
        <w:t xml:space="preserve">wrote </w:t>
      </w:r>
      <w:r w:rsidRPr="002260BC">
        <w:rPr>
          <w:rFonts w:ascii="Times New Roman" w:hAnsi="Times New Roman" w:cs="Times New Roman"/>
          <w:color w:val="000000" w:themeColor="text1"/>
        </w:rPr>
        <w:t xml:space="preserve">assembly </w:t>
      </w:r>
      <w:r w:rsidR="0017728A" w:rsidRPr="002260BC">
        <w:rPr>
          <w:rFonts w:ascii="Times New Roman" w:hAnsi="Times New Roman" w:cs="Times New Roman"/>
          <w:color w:val="000000" w:themeColor="text1"/>
        </w:rPr>
        <w:t>instructions</w:t>
      </w:r>
      <w:r w:rsidR="0029585E" w:rsidRPr="002260BC">
        <w:rPr>
          <w:rFonts w:ascii="Times New Roman" w:hAnsi="Times New Roman" w:cs="Times New Roman"/>
          <w:color w:val="000000" w:themeColor="text1"/>
        </w:rPr>
        <w:t xml:space="preserve"> and test procedures</w:t>
      </w:r>
      <w:r w:rsidR="0017728A" w:rsidRPr="002260BC">
        <w:rPr>
          <w:rFonts w:ascii="Times New Roman" w:hAnsi="Times New Roman" w:cs="Times New Roman"/>
          <w:color w:val="000000" w:themeColor="text1"/>
        </w:rPr>
        <w:t xml:space="preserve">, </w:t>
      </w:r>
      <w:r w:rsidR="0029585E" w:rsidRPr="002260BC">
        <w:rPr>
          <w:rFonts w:ascii="Times New Roman" w:hAnsi="Times New Roman" w:cs="Times New Roman"/>
          <w:color w:val="000000" w:themeColor="text1"/>
        </w:rPr>
        <w:t xml:space="preserve">modeled </w:t>
      </w:r>
      <w:r w:rsidRPr="002260BC">
        <w:rPr>
          <w:rFonts w:ascii="Times New Roman" w:hAnsi="Times New Roman" w:cs="Times New Roman"/>
          <w:color w:val="000000" w:themeColor="text1"/>
        </w:rPr>
        <w:t>steel and aluminum piece parts</w:t>
      </w:r>
      <w:r w:rsidR="0017728A" w:rsidRPr="002260BC">
        <w:rPr>
          <w:rFonts w:ascii="Times New Roman" w:hAnsi="Times New Roman" w:cs="Times New Roman"/>
          <w:color w:val="000000" w:themeColor="text1"/>
        </w:rPr>
        <w:t xml:space="preserve">, </w:t>
      </w:r>
      <w:r w:rsidR="0029585E" w:rsidRPr="002260BC">
        <w:rPr>
          <w:rFonts w:ascii="Times New Roman" w:hAnsi="Times New Roman" w:cs="Times New Roman"/>
          <w:color w:val="000000" w:themeColor="text1"/>
        </w:rPr>
        <w:t xml:space="preserve">generated </w:t>
      </w:r>
      <w:r w:rsidR="0017728A" w:rsidRPr="002260BC">
        <w:rPr>
          <w:rFonts w:ascii="Times New Roman" w:hAnsi="Times New Roman" w:cs="Times New Roman"/>
          <w:color w:val="000000" w:themeColor="text1"/>
        </w:rPr>
        <w:t>drawings</w:t>
      </w:r>
      <w:r w:rsidR="0029585E" w:rsidRPr="002260BC">
        <w:rPr>
          <w:rFonts w:ascii="Times New Roman" w:hAnsi="Times New Roman" w:cs="Times New Roman"/>
          <w:color w:val="000000" w:themeColor="text1"/>
        </w:rPr>
        <w:t xml:space="preserve"> and </w:t>
      </w:r>
      <w:r w:rsidR="0017728A" w:rsidRPr="002260BC">
        <w:rPr>
          <w:rFonts w:ascii="Times New Roman" w:hAnsi="Times New Roman" w:cs="Times New Roman"/>
          <w:color w:val="000000" w:themeColor="text1"/>
        </w:rPr>
        <w:t>bills of materials.</w:t>
      </w:r>
      <w:r w:rsidR="002260BC">
        <w:rPr>
          <w:rFonts w:ascii="Times New Roman" w:hAnsi="Times New Roman" w:cs="Times New Roman"/>
          <w:color w:val="000000" w:themeColor="text1"/>
        </w:rPr>
        <w:t xml:space="preserve"> </w:t>
      </w:r>
      <w:r w:rsidR="0091603A" w:rsidRPr="002260BC">
        <w:rPr>
          <w:rFonts w:ascii="Times New Roman" w:hAnsi="Times New Roman" w:cs="Times New Roman"/>
          <w:color w:val="000000" w:themeColor="text1"/>
        </w:rPr>
        <w:t>Designed rackmount</w:t>
      </w:r>
      <w:r w:rsidR="0033529A" w:rsidRPr="002260BC">
        <w:rPr>
          <w:rFonts w:ascii="Times New Roman" w:hAnsi="Times New Roman" w:cs="Times New Roman"/>
          <w:color w:val="000000" w:themeColor="text1"/>
        </w:rPr>
        <w:t xml:space="preserve"> power</w:t>
      </w:r>
      <w:r w:rsidR="0091603A" w:rsidRPr="002260BC">
        <w:rPr>
          <w:rFonts w:ascii="Times New Roman" w:hAnsi="Times New Roman" w:cs="Times New Roman"/>
          <w:color w:val="000000" w:themeColor="text1"/>
        </w:rPr>
        <w:t xml:space="preserve"> and</w:t>
      </w:r>
      <w:r w:rsidR="0033529A" w:rsidRPr="002260BC">
        <w:rPr>
          <w:rFonts w:ascii="Times New Roman" w:hAnsi="Times New Roman" w:cs="Times New Roman"/>
          <w:color w:val="000000" w:themeColor="text1"/>
        </w:rPr>
        <w:t xml:space="preserve"> cooling</w:t>
      </w:r>
      <w:r w:rsidR="0091603A" w:rsidRPr="002260BC">
        <w:rPr>
          <w:rFonts w:ascii="Times New Roman" w:hAnsi="Times New Roman" w:cs="Times New Roman"/>
          <w:color w:val="000000" w:themeColor="text1"/>
        </w:rPr>
        <w:t xml:space="preserve"> systems</w:t>
      </w:r>
      <w:r w:rsidR="0033529A" w:rsidRPr="002260BC">
        <w:rPr>
          <w:rFonts w:ascii="Times New Roman" w:hAnsi="Times New Roman" w:cs="Times New Roman"/>
          <w:color w:val="000000" w:themeColor="text1"/>
        </w:rPr>
        <w:t xml:space="preserve">, </w:t>
      </w:r>
      <w:r w:rsidR="0091603A" w:rsidRPr="002260BC">
        <w:rPr>
          <w:rFonts w:ascii="Times New Roman" w:hAnsi="Times New Roman" w:cs="Times New Roman"/>
          <w:color w:val="000000" w:themeColor="text1"/>
        </w:rPr>
        <w:t>electrical enclosures and integrated them with the server racks</w:t>
      </w:r>
      <w:r w:rsidR="000A2A69" w:rsidRPr="002260BC">
        <w:rPr>
          <w:rFonts w:ascii="Times New Roman" w:hAnsi="Times New Roman" w:cs="Times New Roman"/>
          <w:color w:val="000000" w:themeColor="text1"/>
        </w:rPr>
        <w:t>.</w:t>
      </w:r>
      <w:r w:rsidR="0069789C" w:rsidRPr="002260BC">
        <w:rPr>
          <w:rFonts w:ascii="Times New Roman" w:hAnsi="Times New Roman" w:cs="Times New Roman"/>
          <w:color w:val="000000" w:themeColor="text1"/>
        </w:rPr>
        <w:t xml:space="preserve"> </w:t>
      </w:r>
    </w:p>
    <w:p w14:paraId="5A1044D0" w14:textId="0D899D17" w:rsidR="0091603A" w:rsidRPr="00830756" w:rsidRDefault="0091603A" w:rsidP="00265140">
      <w:pPr>
        <w:pStyle w:val="ListBullet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830756">
        <w:rPr>
          <w:rFonts w:ascii="Times New Roman" w:hAnsi="Times New Roman" w:cs="Times New Roman"/>
          <w:color w:val="000000" w:themeColor="text1"/>
        </w:rPr>
        <w:t>One of these electrical enclosures, a fan controller assembly, was sold to 11 customers.</w:t>
      </w:r>
    </w:p>
    <w:p w14:paraId="69560F95" w14:textId="16C341CE" w:rsidR="00EA1A1F" w:rsidRPr="00830756" w:rsidRDefault="00560137" w:rsidP="00EA1A1F">
      <w:pPr>
        <w:pStyle w:val="ListBullet"/>
        <w:numPr>
          <w:ilvl w:val="1"/>
          <w:numId w:val="44"/>
        </w:numPr>
        <w:rPr>
          <w:rFonts w:ascii="Times New Roman" w:hAnsi="Times New Roman" w:cs="Times New Roman"/>
          <w:color w:val="000000" w:themeColor="text1"/>
        </w:rPr>
      </w:pPr>
      <w:r w:rsidRPr="00830756">
        <w:rPr>
          <w:rFonts w:ascii="Times New Roman" w:hAnsi="Times New Roman" w:cs="Times New Roman"/>
          <w:color w:val="000000" w:themeColor="text1"/>
        </w:rPr>
        <w:t>Generated Finite Element Analysis reports of</w:t>
      </w:r>
      <w:r w:rsidR="00EA1A1F" w:rsidRPr="00830756">
        <w:rPr>
          <w:rFonts w:ascii="Times New Roman" w:hAnsi="Times New Roman" w:cs="Times New Roman"/>
          <w:color w:val="000000" w:themeColor="text1"/>
        </w:rPr>
        <w:t xml:space="preserve"> critical infrastructure weighing 10,000 lbs. to certify that shipboard equipment will survive a near miss explosion (up to 25Gs of force) while maintaining full functionality.</w:t>
      </w:r>
    </w:p>
    <w:p w14:paraId="7CB3BF32" w14:textId="77777777" w:rsidR="0029585E" w:rsidRPr="00830756" w:rsidRDefault="0029585E" w:rsidP="00F12840">
      <w:pPr>
        <w:pStyle w:val="Heading1"/>
        <w:spacing w:before="0" w:after="0" w:line="360" w:lineRule="auto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830756">
        <w:rPr>
          <w:rFonts w:ascii="Times New Roman" w:hAnsi="Times New Roman" w:cs="Times New Roman"/>
          <w:color w:val="000000" w:themeColor="text1"/>
          <w:sz w:val="32"/>
          <w:szCs w:val="36"/>
        </w:rPr>
        <w:t>Education</w:t>
      </w:r>
    </w:p>
    <w:p w14:paraId="16BADAC7" w14:textId="2FF52453" w:rsidR="0029585E" w:rsidRPr="00830756" w:rsidRDefault="0029585E" w:rsidP="0029585E">
      <w:pPr>
        <w:pStyle w:val="Heading2"/>
        <w:spacing w:after="0" w:line="276" w:lineRule="auto"/>
        <w:rPr>
          <w:rFonts w:ascii="Times New Roman" w:hAnsi="Times New Roman" w:cs="Times New Roman"/>
          <w:i/>
          <w:iCs/>
          <w:color w:val="000000" w:themeColor="text1"/>
          <w:sz w:val="20"/>
          <w:szCs w:val="22"/>
        </w:rPr>
      </w:pPr>
      <w:r w:rsidRPr="00830756">
        <w:rPr>
          <w:rFonts w:ascii="Times New Roman" w:hAnsi="Times New Roman" w:cs="Times New Roman"/>
          <w:color w:val="000000" w:themeColor="text1"/>
        </w:rPr>
        <w:t>JOHNS HOPKINS UNIVERSITY – WHITING SCHOOL OF ENGINEERING</w:t>
      </w:r>
    </w:p>
    <w:p w14:paraId="4655662C" w14:textId="528CE90B" w:rsidR="0029585E" w:rsidRDefault="0029585E" w:rsidP="002260BC">
      <w:pPr>
        <w:spacing w:after="0" w:line="276" w:lineRule="auto"/>
        <w:rPr>
          <w:rFonts w:ascii="Times New Roman" w:hAnsi="Times New Roman" w:cs="Times New Roman"/>
          <w:color w:val="000000" w:themeColor="text1"/>
        </w:rPr>
      </w:pPr>
      <w:r w:rsidRPr="0083075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Master of Science, Artificial Intelligence</w:t>
      </w:r>
      <w:r w:rsidR="002260BC">
        <w:rPr>
          <w:rFonts w:ascii="Times New Roman" w:hAnsi="Times New Roman" w:cs="Times New Roman"/>
          <w:color w:val="000000" w:themeColor="text1"/>
        </w:rPr>
        <w:t xml:space="preserve"> | Expected Graduation 12/2028 | GPA: 3.7</w:t>
      </w:r>
    </w:p>
    <w:p w14:paraId="553D78A1" w14:textId="4DF2DF96" w:rsidR="0029585E" w:rsidRPr="00830756" w:rsidRDefault="00070752" w:rsidP="0029585E">
      <w:pPr>
        <w:pStyle w:val="Heading2"/>
        <w:spacing w:after="0" w:line="276" w:lineRule="auto"/>
        <w:rPr>
          <w:rFonts w:ascii="Times New Roman" w:hAnsi="Times New Roman" w:cs="Times New Roman"/>
          <w:color w:val="000000" w:themeColor="text1"/>
          <w:sz w:val="20"/>
          <w:szCs w:val="22"/>
        </w:rPr>
      </w:pPr>
      <w:r w:rsidRPr="00070752">
        <w:rPr>
          <w:rFonts w:ascii="Times New Roman" w:hAnsi="Times New Roman" w:cs="Times New Roman"/>
          <w:color w:val="000000" w:themeColor="text1"/>
          <w:sz w:val="6"/>
          <w:szCs w:val="6"/>
        </w:rPr>
        <w:br/>
      </w:r>
      <w:r w:rsidR="0029585E" w:rsidRPr="00830756">
        <w:rPr>
          <w:rFonts w:ascii="Times New Roman" w:hAnsi="Times New Roman" w:cs="Times New Roman"/>
          <w:color w:val="000000" w:themeColor="text1"/>
        </w:rPr>
        <w:t>the cooper union – albert nerken school of engineering</w:t>
      </w:r>
      <w:r w:rsidR="006F2DB2">
        <w:rPr>
          <w:rFonts w:ascii="Times New Roman" w:hAnsi="Times New Roman" w:cs="Times New Roman"/>
          <w:color w:val="000000" w:themeColor="text1"/>
        </w:rPr>
        <w:t>,</w:t>
      </w:r>
      <w:r w:rsidR="006F2DB2" w:rsidRPr="0083075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29585E" w:rsidRPr="00830756">
        <w:rPr>
          <w:rFonts w:ascii="Times New Roman" w:hAnsi="Times New Roman" w:cs="Times New Roman"/>
          <w:color w:val="000000" w:themeColor="text1"/>
          <w:szCs w:val="24"/>
        </w:rPr>
        <w:t>05/2019</w:t>
      </w:r>
    </w:p>
    <w:p w14:paraId="32499FBE" w14:textId="7A17787E" w:rsidR="0029585E" w:rsidRPr="00830756" w:rsidRDefault="0029585E" w:rsidP="0029585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3075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Bachelor of Engineering, Mechanical Engineering</w:t>
      </w:r>
    </w:p>
    <w:p w14:paraId="1CF5038E" w14:textId="1EFBD58B" w:rsidR="00BC6FD3" w:rsidRPr="00830756" w:rsidRDefault="00BC6FD3" w:rsidP="00F12840">
      <w:pPr>
        <w:pStyle w:val="Heading1"/>
        <w:spacing w:after="0" w:line="360" w:lineRule="auto"/>
        <w:rPr>
          <w:rFonts w:ascii="Times New Roman" w:hAnsi="Times New Roman" w:cs="Times New Roman"/>
          <w:color w:val="000000" w:themeColor="text1"/>
          <w:sz w:val="32"/>
          <w:szCs w:val="36"/>
        </w:rPr>
      </w:pPr>
      <w:r w:rsidRPr="00830756">
        <w:rPr>
          <w:rFonts w:ascii="Times New Roman" w:hAnsi="Times New Roman" w:cs="Times New Roman"/>
          <w:color w:val="000000" w:themeColor="text1"/>
          <w:sz w:val="32"/>
          <w:szCs w:val="36"/>
        </w:rPr>
        <w:t>Certification</w:t>
      </w:r>
      <w:r w:rsidR="005A2ADF" w:rsidRPr="00830756">
        <w:rPr>
          <w:rFonts w:ascii="Times New Roman" w:hAnsi="Times New Roman" w:cs="Times New Roman"/>
          <w:color w:val="000000" w:themeColor="text1"/>
          <w:sz w:val="32"/>
          <w:szCs w:val="36"/>
        </w:rPr>
        <w:t>s and Activities</w:t>
      </w:r>
    </w:p>
    <w:p w14:paraId="4DA5E089" w14:textId="27DE7373" w:rsidR="007661A0" w:rsidRPr="002260BC" w:rsidRDefault="008A67AB" w:rsidP="002260BC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307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NYSED Intern Engineer (E.I.T.) Certificate No. 097410 </w:t>
      </w:r>
      <w:r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NEW YORK STATE, </w:t>
      </w:r>
      <w:r w:rsidR="004E7229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03/</w:t>
      </w:r>
      <w:r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 w:rsidR="00830756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642293" w:rsidRPr="008307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Science Fair Judge </w:t>
      </w:r>
      <w:r w:rsidR="006F2D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Annual </w:t>
      </w:r>
      <w:r w:rsidR="00FB4869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WAC Lighting Science Fair,</w:t>
      </w:r>
      <w:r w:rsidR="00642293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B4869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Long Island</w:t>
      </w:r>
      <w:r w:rsidR="00642293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NY, </w:t>
      </w:r>
      <w:r w:rsidR="006F2DB2">
        <w:rPr>
          <w:rFonts w:ascii="Times New Roman" w:hAnsi="Times New Roman" w:cs="Times New Roman"/>
          <w:color w:val="000000" w:themeColor="text1"/>
          <w:sz w:val="24"/>
          <w:szCs w:val="24"/>
        </w:rPr>
        <w:t>04/</w:t>
      </w:r>
      <w:r w:rsidR="00642293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2024</w:t>
      </w:r>
      <w:r w:rsidR="006F2D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04/</w:t>
      </w:r>
      <w:r w:rsidR="00BB7BD0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  <w:r w:rsidR="008307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642293" w:rsidRPr="008307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Alumni Guest Speaker </w:t>
      </w:r>
      <w:r w:rsidR="00FB4869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Commack High School Annual Research Symposium</w:t>
      </w:r>
      <w:r w:rsidR="00642293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B4869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Commack</w:t>
      </w:r>
      <w:r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, NY,</w:t>
      </w:r>
      <w:r w:rsidR="00642293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E7229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05/</w:t>
      </w:r>
      <w:r w:rsidR="00642293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 w:rsidR="002260B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</w:r>
      <w:r w:rsidR="00152922" w:rsidRPr="008307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Additional Skills</w:t>
      </w:r>
      <w:r w:rsidR="00757E62" w:rsidRPr="0083075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152922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SolidWorks, </w:t>
      </w:r>
      <w:r w:rsidR="007661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Configuration Management, </w:t>
      </w:r>
      <w:r w:rsidR="00152922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Python, Machine Learning</w:t>
      </w:r>
      <w:r w:rsidR="00757E62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51BE6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Leadership, Teamwork, </w:t>
      </w:r>
      <w:r w:rsidR="00757E62" w:rsidRPr="00830756">
        <w:rPr>
          <w:rFonts w:ascii="Times New Roman" w:hAnsi="Times New Roman" w:cs="Times New Roman"/>
          <w:color w:val="000000" w:themeColor="text1"/>
          <w:sz w:val="24"/>
          <w:szCs w:val="24"/>
        </w:rPr>
        <w:t>Geometric Dimensioning &amp; Tolerance</w:t>
      </w:r>
    </w:p>
    <w:sectPr w:rsidR="007661A0" w:rsidRPr="002260BC" w:rsidSect="00116054">
      <w:type w:val="continuous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32E5D5" w14:textId="77777777" w:rsidR="00611619" w:rsidRDefault="00611619">
      <w:pPr>
        <w:spacing w:after="0"/>
      </w:pPr>
      <w:r>
        <w:separator/>
      </w:r>
    </w:p>
  </w:endnote>
  <w:endnote w:type="continuationSeparator" w:id="0">
    <w:p w14:paraId="2B64421D" w14:textId="77777777" w:rsidR="00611619" w:rsidRDefault="006116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GMinchoB">
    <w:altName w:val="MS PMincho"/>
    <w:panose1 w:val="020B0604020202020204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F92D8E" w14:textId="77777777" w:rsidR="00611619" w:rsidRDefault="00611619">
      <w:pPr>
        <w:spacing w:after="0"/>
      </w:pPr>
      <w:r>
        <w:separator/>
      </w:r>
    </w:p>
  </w:footnote>
  <w:footnote w:type="continuationSeparator" w:id="0">
    <w:p w14:paraId="255F530C" w14:textId="77777777" w:rsidR="00611619" w:rsidRDefault="006116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CE17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15CA328"/>
    <w:lvl w:ilvl="0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B573298"/>
    <w:multiLevelType w:val="multilevel"/>
    <w:tmpl w:val="26B8C4C4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C697E"/>
    <w:multiLevelType w:val="hybridMultilevel"/>
    <w:tmpl w:val="F91AF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2546133"/>
    <w:multiLevelType w:val="hybridMultilevel"/>
    <w:tmpl w:val="44340684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49C8470F"/>
    <w:multiLevelType w:val="multilevel"/>
    <w:tmpl w:val="B42A66F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36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2" w15:restartNumberingAfterBreak="0">
    <w:nsid w:val="4D6B5249"/>
    <w:multiLevelType w:val="multilevel"/>
    <w:tmpl w:val="0D5CDD12"/>
    <w:lvl w:ilvl="0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FB08B2"/>
    <w:multiLevelType w:val="multilevel"/>
    <w:tmpl w:val="30082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7" w15:restartNumberingAfterBreak="0">
    <w:nsid w:val="54B4498C"/>
    <w:multiLevelType w:val="hybridMultilevel"/>
    <w:tmpl w:val="9CA87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9" w15:restartNumberingAfterBreak="0">
    <w:nsid w:val="5A2E644F"/>
    <w:multiLevelType w:val="multilevel"/>
    <w:tmpl w:val="5C3252E4"/>
    <w:lvl w:ilvl="0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0" w15:restartNumberingAfterBreak="0">
    <w:nsid w:val="6BA30EFA"/>
    <w:multiLevelType w:val="multilevel"/>
    <w:tmpl w:val="089CB390"/>
    <w:lvl w:ilvl="0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1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7DBA1785"/>
    <w:multiLevelType w:val="multilevel"/>
    <w:tmpl w:val="7B804726"/>
    <w:lvl w:ilvl="0">
      <w:start w:val="1"/>
      <w:numFmt w:val="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num w:numId="1" w16cid:durableId="1678573649">
    <w:abstractNumId w:val="9"/>
  </w:num>
  <w:num w:numId="2" w16cid:durableId="306513504">
    <w:abstractNumId w:val="9"/>
    <w:lvlOverride w:ilvl="0">
      <w:startOverride w:val="1"/>
    </w:lvlOverride>
  </w:num>
  <w:num w:numId="3" w16cid:durableId="799804025">
    <w:abstractNumId w:val="9"/>
    <w:lvlOverride w:ilvl="0">
      <w:startOverride w:val="1"/>
    </w:lvlOverride>
  </w:num>
  <w:num w:numId="4" w16cid:durableId="1697274606">
    <w:abstractNumId w:val="9"/>
    <w:lvlOverride w:ilvl="0">
      <w:startOverride w:val="1"/>
    </w:lvlOverride>
  </w:num>
  <w:num w:numId="5" w16cid:durableId="234633034">
    <w:abstractNumId w:val="8"/>
  </w:num>
  <w:num w:numId="6" w16cid:durableId="1883713818">
    <w:abstractNumId w:val="7"/>
  </w:num>
  <w:num w:numId="7" w16cid:durableId="1483691340">
    <w:abstractNumId w:val="6"/>
  </w:num>
  <w:num w:numId="8" w16cid:durableId="1198618557">
    <w:abstractNumId w:val="5"/>
  </w:num>
  <w:num w:numId="9" w16cid:durableId="568417584">
    <w:abstractNumId w:val="4"/>
  </w:num>
  <w:num w:numId="10" w16cid:durableId="355623348">
    <w:abstractNumId w:val="3"/>
  </w:num>
  <w:num w:numId="11" w16cid:durableId="2113891342">
    <w:abstractNumId w:val="2"/>
  </w:num>
  <w:num w:numId="12" w16cid:durableId="1612476100">
    <w:abstractNumId w:val="1"/>
  </w:num>
  <w:num w:numId="13" w16cid:durableId="1914318808">
    <w:abstractNumId w:val="0"/>
  </w:num>
  <w:num w:numId="14" w16cid:durableId="1038314337">
    <w:abstractNumId w:val="16"/>
  </w:num>
  <w:num w:numId="15" w16cid:durableId="1703167846">
    <w:abstractNumId w:val="23"/>
  </w:num>
  <w:num w:numId="16" w16cid:durableId="652410885">
    <w:abstractNumId w:val="14"/>
  </w:num>
  <w:num w:numId="17" w16cid:durableId="1603567571">
    <w:abstractNumId w:val="19"/>
  </w:num>
  <w:num w:numId="18" w16cid:durableId="864757281">
    <w:abstractNumId w:val="10"/>
  </w:num>
  <w:num w:numId="19" w16cid:durableId="1874732830">
    <w:abstractNumId w:val="32"/>
  </w:num>
  <w:num w:numId="20" w16cid:durableId="984747318">
    <w:abstractNumId w:val="24"/>
  </w:num>
  <w:num w:numId="21" w16cid:durableId="1844540956">
    <w:abstractNumId w:val="11"/>
  </w:num>
  <w:num w:numId="22" w16cid:durableId="973218255">
    <w:abstractNumId w:val="17"/>
  </w:num>
  <w:num w:numId="23" w16cid:durableId="405685772">
    <w:abstractNumId w:val="31"/>
  </w:num>
  <w:num w:numId="24" w16cid:durableId="551621086">
    <w:abstractNumId w:val="12"/>
  </w:num>
  <w:num w:numId="25" w16cid:durableId="1815180310">
    <w:abstractNumId w:val="15"/>
  </w:num>
  <w:num w:numId="26" w16cid:durableId="1082752699">
    <w:abstractNumId w:val="28"/>
  </w:num>
  <w:num w:numId="27" w16cid:durableId="16280265">
    <w:abstractNumId w:val="25"/>
  </w:num>
  <w:num w:numId="28" w16cid:durableId="983781815">
    <w:abstractNumId w:val="13"/>
  </w:num>
  <w:num w:numId="29" w16cid:durableId="1110396081">
    <w:abstractNumId w:val="21"/>
  </w:num>
  <w:num w:numId="30" w16cid:durableId="1215115964">
    <w:abstractNumId w:val="30"/>
  </w:num>
  <w:num w:numId="31" w16cid:durableId="1666785369">
    <w:abstractNumId w:val="9"/>
  </w:num>
  <w:num w:numId="32" w16cid:durableId="1710492130">
    <w:abstractNumId w:val="9"/>
  </w:num>
  <w:num w:numId="33" w16cid:durableId="854852800">
    <w:abstractNumId w:val="9"/>
  </w:num>
  <w:num w:numId="34" w16cid:durableId="1324818858">
    <w:abstractNumId w:val="9"/>
  </w:num>
  <w:num w:numId="35" w16cid:durableId="356779728">
    <w:abstractNumId w:val="9"/>
  </w:num>
  <w:num w:numId="36" w16cid:durableId="233786570">
    <w:abstractNumId w:val="9"/>
  </w:num>
  <w:num w:numId="37" w16cid:durableId="1596864785">
    <w:abstractNumId w:val="9"/>
  </w:num>
  <w:num w:numId="38" w16cid:durableId="213852940">
    <w:abstractNumId w:val="9"/>
  </w:num>
  <w:num w:numId="39" w16cid:durableId="490372643">
    <w:abstractNumId w:val="27"/>
  </w:num>
  <w:num w:numId="40" w16cid:durableId="1091006216">
    <w:abstractNumId w:val="20"/>
  </w:num>
  <w:num w:numId="41" w16cid:durableId="2043704225">
    <w:abstractNumId w:val="18"/>
  </w:num>
  <w:num w:numId="42" w16cid:durableId="55667912">
    <w:abstractNumId w:val="22"/>
  </w:num>
  <w:num w:numId="43" w16cid:durableId="1826507995">
    <w:abstractNumId w:val="33"/>
  </w:num>
  <w:num w:numId="44" w16cid:durableId="1833066049">
    <w:abstractNumId w:val="29"/>
  </w:num>
  <w:num w:numId="45" w16cid:durableId="10895451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BB6"/>
    <w:rsid w:val="00000225"/>
    <w:rsid w:val="00003B1A"/>
    <w:rsid w:val="00005586"/>
    <w:rsid w:val="00005B32"/>
    <w:rsid w:val="000071E9"/>
    <w:rsid w:val="000117F3"/>
    <w:rsid w:val="00014303"/>
    <w:rsid w:val="0001582B"/>
    <w:rsid w:val="00026246"/>
    <w:rsid w:val="000302F6"/>
    <w:rsid w:val="0004594A"/>
    <w:rsid w:val="00054C4F"/>
    <w:rsid w:val="00070752"/>
    <w:rsid w:val="0007149E"/>
    <w:rsid w:val="000746A5"/>
    <w:rsid w:val="00082E6D"/>
    <w:rsid w:val="00087FE3"/>
    <w:rsid w:val="00091B89"/>
    <w:rsid w:val="000A2A69"/>
    <w:rsid w:val="000A4F59"/>
    <w:rsid w:val="000D0CBA"/>
    <w:rsid w:val="000E5981"/>
    <w:rsid w:val="000F0FA1"/>
    <w:rsid w:val="000F6F53"/>
    <w:rsid w:val="00100BB8"/>
    <w:rsid w:val="00111E97"/>
    <w:rsid w:val="00116054"/>
    <w:rsid w:val="00137193"/>
    <w:rsid w:val="001374B7"/>
    <w:rsid w:val="00141A4C"/>
    <w:rsid w:val="00142E2C"/>
    <w:rsid w:val="00143783"/>
    <w:rsid w:val="00147200"/>
    <w:rsid w:val="00152922"/>
    <w:rsid w:val="0017728A"/>
    <w:rsid w:val="001819C8"/>
    <w:rsid w:val="00184949"/>
    <w:rsid w:val="00194A85"/>
    <w:rsid w:val="001A006E"/>
    <w:rsid w:val="001B0D6F"/>
    <w:rsid w:val="001B288F"/>
    <w:rsid w:val="001B29CF"/>
    <w:rsid w:val="001C101B"/>
    <w:rsid w:val="001C67F7"/>
    <w:rsid w:val="001C761A"/>
    <w:rsid w:val="001D46FF"/>
    <w:rsid w:val="001D5EF6"/>
    <w:rsid w:val="001E231D"/>
    <w:rsid w:val="001F3D9A"/>
    <w:rsid w:val="002062E2"/>
    <w:rsid w:val="00215577"/>
    <w:rsid w:val="002260BC"/>
    <w:rsid w:val="00232312"/>
    <w:rsid w:val="00236B51"/>
    <w:rsid w:val="002439C5"/>
    <w:rsid w:val="00250ADE"/>
    <w:rsid w:val="00252883"/>
    <w:rsid w:val="00253704"/>
    <w:rsid w:val="00260D7A"/>
    <w:rsid w:val="00260D9A"/>
    <w:rsid w:val="00265140"/>
    <w:rsid w:val="0028220F"/>
    <w:rsid w:val="0028758C"/>
    <w:rsid w:val="0029269F"/>
    <w:rsid w:val="00293D2E"/>
    <w:rsid w:val="00294322"/>
    <w:rsid w:val="0029585E"/>
    <w:rsid w:val="00296D7F"/>
    <w:rsid w:val="002A4305"/>
    <w:rsid w:val="002A53F3"/>
    <w:rsid w:val="002B29FC"/>
    <w:rsid w:val="002C0B3B"/>
    <w:rsid w:val="002D5F37"/>
    <w:rsid w:val="002D77E3"/>
    <w:rsid w:val="002E3C2A"/>
    <w:rsid w:val="002E622A"/>
    <w:rsid w:val="002F01BC"/>
    <w:rsid w:val="002F52AB"/>
    <w:rsid w:val="00302513"/>
    <w:rsid w:val="00306788"/>
    <w:rsid w:val="0030760F"/>
    <w:rsid w:val="00334A5F"/>
    <w:rsid w:val="0033529A"/>
    <w:rsid w:val="00356C14"/>
    <w:rsid w:val="00360C19"/>
    <w:rsid w:val="0038575F"/>
    <w:rsid w:val="003A7E88"/>
    <w:rsid w:val="003B7FA6"/>
    <w:rsid w:val="003C1B3F"/>
    <w:rsid w:val="003E2F36"/>
    <w:rsid w:val="003E3875"/>
    <w:rsid w:val="00420B81"/>
    <w:rsid w:val="00425033"/>
    <w:rsid w:val="004304D6"/>
    <w:rsid w:val="00445342"/>
    <w:rsid w:val="00450CF6"/>
    <w:rsid w:val="00460E93"/>
    <w:rsid w:val="00473D03"/>
    <w:rsid w:val="004776E3"/>
    <w:rsid w:val="00477779"/>
    <w:rsid w:val="00484463"/>
    <w:rsid w:val="0048494C"/>
    <w:rsid w:val="004A210E"/>
    <w:rsid w:val="004A6D9F"/>
    <w:rsid w:val="004B3EFF"/>
    <w:rsid w:val="004B4F49"/>
    <w:rsid w:val="004B6BB2"/>
    <w:rsid w:val="004D05E9"/>
    <w:rsid w:val="004E121E"/>
    <w:rsid w:val="004E14DE"/>
    <w:rsid w:val="004E7229"/>
    <w:rsid w:val="004E7D3D"/>
    <w:rsid w:val="004F2C12"/>
    <w:rsid w:val="004F4CDF"/>
    <w:rsid w:val="0050639F"/>
    <w:rsid w:val="00540B03"/>
    <w:rsid w:val="00544927"/>
    <w:rsid w:val="00545B7A"/>
    <w:rsid w:val="0055064E"/>
    <w:rsid w:val="00554A47"/>
    <w:rsid w:val="00557E35"/>
    <w:rsid w:val="00560137"/>
    <w:rsid w:val="00581C90"/>
    <w:rsid w:val="00584EB7"/>
    <w:rsid w:val="00597CB1"/>
    <w:rsid w:val="005A08D2"/>
    <w:rsid w:val="005A2ADF"/>
    <w:rsid w:val="005A2CA7"/>
    <w:rsid w:val="005B6BEE"/>
    <w:rsid w:val="005B6C22"/>
    <w:rsid w:val="005C11C1"/>
    <w:rsid w:val="005C4F47"/>
    <w:rsid w:val="005D1DD1"/>
    <w:rsid w:val="005D2C73"/>
    <w:rsid w:val="005D7FD6"/>
    <w:rsid w:val="005E74E9"/>
    <w:rsid w:val="005F49DD"/>
    <w:rsid w:val="00602881"/>
    <w:rsid w:val="00607B47"/>
    <w:rsid w:val="006112B3"/>
    <w:rsid w:val="00611619"/>
    <w:rsid w:val="00617B26"/>
    <w:rsid w:val="006270A9"/>
    <w:rsid w:val="00637970"/>
    <w:rsid w:val="00642293"/>
    <w:rsid w:val="00647039"/>
    <w:rsid w:val="00661991"/>
    <w:rsid w:val="00675956"/>
    <w:rsid w:val="00676587"/>
    <w:rsid w:val="00681034"/>
    <w:rsid w:val="006950D0"/>
    <w:rsid w:val="006952A1"/>
    <w:rsid w:val="0069789C"/>
    <w:rsid w:val="006A3364"/>
    <w:rsid w:val="006A3FB7"/>
    <w:rsid w:val="006C0E09"/>
    <w:rsid w:val="006C3614"/>
    <w:rsid w:val="006F2DB2"/>
    <w:rsid w:val="006F3105"/>
    <w:rsid w:val="006F7286"/>
    <w:rsid w:val="006F7A9E"/>
    <w:rsid w:val="00705944"/>
    <w:rsid w:val="00706247"/>
    <w:rsid w:val="007143DB"/>
    <w:rsid w:val="00720B5B"/>
    <w:rsid w:val="00723A18"/>
    <w:rsid w:val="00723C1E"/>
    <w:rsid w:val="007255DA"/>
    <w:rsid w:val="00730A74"/>
    <w:rsid w:val="0073698C"/>
    <w:rsid w:val="00741202"/>
    <w:rsid w:val="007438A1"/>
    <w:rsid w:val="00750D55"/>
    <w:rsid w:val="0075155B"/>
    <w:rsid w:val="00754F18"/>
    <w:rsid w:val="00757E62"/>
    <w:rsid w:val="0076110F"/>
    <w:rsid w:val="007661A0"/>
    <w:rsid w:val="00770979"/>
    <w:rsid w:val="00777311"/>
    <w:rsid w:val="00787CAF"/>
    <w:rsid w:val="007979A1"/>
    <w:rsid w:val="007B4304"/>
    <w:rsid w:val="007D411B"/>
    <w:rsid w:val="007D45A2"/>
    <w:rsid w:val="007F0F3D"/>
    <w:rsid w:val="007F6606"/>
    <w:rsid w:val="00803C39"/>
    <w:rsid w:val="00816216"/>
    <w:rsid w:val="00824120"/>
    <w:rsid w:val="00830756"/>
    <w:rsid w:val="00834163"/>
    <w:rsid w:val="00834D92"/>
    <w:rsid w:val="00847BA8"/>
    <w:rsid w:val="00863B30"/>
    <w:rsid w:val="0086624E"/>
    <w:rsid w:val="00873D7F"/>
    <w:rsid w:val="0087734B"/>
    <w:rsid w:val="00880A5B"/>
    <w:rsid w:val="00885F4A"/>
    <w:rsid w:val="00892093"/>
    <w:rsid w:val="008952C1"/>
    <w:rsid w:val="008A67AB"/>
    <w:rsid w:val="008C5C44"/>
    <w:rsid w:val="0090089D"/>
    <w:rsid w:val="0091603A"/>
    <w:rsid w:val="00940153"/>
    <w:rsid w:val="00945FFC"/>
    <w:rsid w:val="0095085F"/>
    <w:rsid w:val="00957341"/>
    <w:rsid w:val="00964D4C"/>
    <w:rsid w:val="00971480"/>
    <w:rsid w:val="0097374C"/>
    <w:rsid w:val="009829DC"/>
    <w:rsid w:val="00986CA0"/>
    <w:rsid w:val="00990CE4"/>
    <w:rsid w:val="00997A80"/>
    <w:rsid w:val="009B7B39"/>
    <w:rsid w:val="009C4DED"/>
    <w:rsid w:val="009C7BE0"/>
    <w:rsid w:val="009D4BCA"/>
    <w:rsid w:val="009D5933"/>
    <w:rsid w:val="009F2555"/>
    <w:rsid w:val="009F46B2"/>
    <w:rsid w:val="00A11F0D"/>
    <w:rsid w:val="00A13F5F"/>
    <w:rsid w:val="00A16253"/>
    <w:rsid w:val="00A17790"/>
    <w:rsid w:val="00A23A4B"/>
    <w:rsid w:val="00A35217"/>
    <w:rsid w:val="00A40101"/>
    <w:rsid w:val="00A44EEE"/>
    <w:rsid w:val="00A45406"/>
    <w:rsid w:val="00A55D7E"/>
    <w:rsid w:val="00A82308"/>
    <w:rsid w:val="00A833EA"/>
    <w:rsid w:val="00A931C4"/>
    <w:rsid w:val="00A93F9B"/>
    <w:rsid w:val="00AC1F7E"/>
    <w:rsid w:val="00AC2BD3"/>
    <w:rsid w:val="00AC5BB3"/>
    <w:rsid w:val="00AE01CB"/>
    <w:rsid w:val="00AE1C7D"/>
    <w:rsid w:val="00AE2C69"/>
    <w:rsid w:val="00AE2D5B"/>
    <w:rsid w:val="00AF2BD0"/>
    <w:rsid w:val="00B1051B"/>
    <w:rsid w:val="00B108BE"/>
    <w:rsid w:val="00B17BAB"/>
    <w:rsid w:val="00B3036F"/>
    <w:rsid w:val="00B32D19"/>
    <w:rsid w:val="00B43B34"/>
    <w:rsid w:val="00B43C14"/>
    <w:rsid w:val="00B600CE"/>
    <w:rsid w:val="00B7645E"/>
    <w:rsid w:val="00B85349"/>
    <w:rsid w:val="00B9624E"/>
    <w:rsid w:val="00BA0FC4"/>
    <w:rsid w:val="00BB7BD0"/>
    <w:rsid w:val="00BC0418"/>
    <w:rsid w:val="00BC43C6"/>
    <w:rsid w:val="00BC6FD3"/>
    <w:rsid w:val="00BC7914"/>
    <w:rsid w:val="00BD768D"/>
    <w:rsid w:val="00BF3B5A"/>
    <w:rsid w:val="00C03513"/>
    <w:rsid w:val="00C174ED"/>
    <w:rsid w:val="00C203DD"/>
    <w:rsid w:val="00C30CFF"/>
    <w:rsid w:val="00C349A3"/>
    <w:rsid w:val="00C41F9C"/>
    <w:rsid w:val="00C45D87"/>
    <w:rsid w:val="00C46A93"/>
    <w:rsid w:val="00C570C3"/>
    <w:rsid w:val="00C61F8E"/>
    <w:rsid w:val="00C64465"/>
    <w:rsid w:val="00C674C0"/>
    <w:rsid w:val="00C7520E"/>
    <w:rsid w:val="00C762C6"/>
    <w:rsid w:val="00C77F81"/>
    <w:rsid w:val="00C840D1"/>
    <w:rsid w:val="00C86117"/>
    <w:rsid w:val="00C92ED3"/>
    <w:rsid w:val="00C97F44"/>
    <w:rsid w:val="00CA7EB0"/>
    <w:rsid w:val="00CE1F7A"/>
    <w:rsid w:val="00CE5B19"/>
    <w:rsid w:val="00CF224E"/>
    <w:rsid w:val="00D032AF"/>
    <w:rsid w:val="00D060F5"/>
    <w:rsid w:val="00D323E9"/>
    <w:rsid w:val="00D33B91"/>
    <w:rsid w:val="00D33BB6"/>
    <w:rsid w:val="00D472C4"/>
    <w:rsid w:val="00D51BE6"/>
    <w:rsid w:val="00D64D52"/>
    <w:rsid w:val="00D66BAB"/>
    <w:rsid w:val="00D7548E"/>
    <w:rsid w:val="00D7645A"/>
    <w:rsid w:val="00D86E23"/>
    <w:rsid w:val="00DA614C"/>
    <w:rsid w:val="00DC36F0"/>
    <w:rsid w:val="00DD1C71"/>
    <w:rsid w:val="00DD5FE9"/>
    <w:rsid w:val="00DD7F71"/>
    <w:rsid w:val="00E02018"/>
    <w:rsid w:val="00E116A4"/>
    <w:rsid w:val="00E14B1F"/>
    <w:rsid w:val="00E2355F"/>
    <w:rsid w:val="00E255D4"/>
    <w:rsid w:val="00E405CB"/>
    <w:rsid w:val="00E41B20"/>
    <w:rsid w:val="00E53315"/>
    <w:rsid w:val="00E63BB6"/>
    <w:rsid w:val="00E65F8B"/>
    <w:rsid w:val="00E7456F"/>
    <w:rsid w:val="00E83E4B"/>
    <w:rsid w:val="00E85E5F"/>
    <w:rsid w:val="00E9253D"/>
    <w:rsid w:val="00EA086F"/>
    <w:rsid w:val="00EA1A1F"/>
    <w:rsid w:val="00EA239B"/>
    <w:rsid w:val="00EC35B0"/>
    <w:rsid w:val="00EC3D9F"/>
    <w:rsid w:val="00EC71C6"/>
    <w:rsid w:val="00ED05DA"/>
    <w:rsid w:val="00ED2268"/>
    <w:rsid w:val="00ED556C"/>
    <w:rsid w:val="00EE14A4"/>
    <w:rsid w:val="00EE42A8"/>
    <w:rsid w:val="00EE46B6"/>
    <w:rsid w:val="00EF199C"/>
    <w:rsid w:val="00EF3A52"/>
    <w:rsid w:val="00F02AD7"/>
    <w:rsid w:val="00F03DB5"/>
    <w:rsid w:val="00F12840"/>
    <w:rsid w:val="00F145D8"/>
    <w:rsid w:val="00F26442"/>
    <w:rsid w:val="00F31B40"/>
    <w:rsid w:val="00F52D1C"/>
    <w:rsid w:val="00F657D1"/>
    <w:rsid w:val="00F74F16"/>
    <w:rsid w:val="00F86AA5"/>
    <w:rsid w:val="00F87418"/>
    <w:rsid w:val="00FB3617"/>
    <w:rsid w:val="00FB3844"/>
    <w:rsid w:val="00FB4869"/>
    <w:rsid w:val="00FC21B6"/>
    <w:rsid w:val="00FC7D63"/>
    <w:rsid w:val="00FF3FBE"/>
    <w:rsid w:val="00FF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60680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3E387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B6BE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apple-tab-span">
    <w:name w:val="apple-tab-span"/>
    <w:basedOn w:val="DefaultParagraphFont"/>
    <w:rsid w:val="005B6BEE"/>
  </w:style>
  <w:style w:type="character" w:customStyle="1" w:styleId="Heading3Char">
    <w:name w:val="Heading 3 Char"/>
    <w:basedOn w:val="DefaultParagraphFont"/>
    <w:link w:val="Heading3"/>
    <w:uiPriority w:val="9"/>
    <w:semiHidden/>
    <w:rsid w:val="00260D7A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91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lbe\AppData\Local\Packages\Microsoft.Office.Desktop_8wekyb3d8bbwe\LocalCache\Roaming\Microsoft\Templates\Restauran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E373DB-C2F7-43F7-8BF2-130AFA1F2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C:\Users\gilbe\AppData\Local\Packages\Microsoft.Office.Desktop_8wekyb3d8bbwe\LocalCache\Roaming\Microsoft\Templates\Restaurant manager resume.dotx</Template>
  <TotalTime>0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2025-06-28T17:11:00Z</dcterms:created>
  <dcterms:modified xsi:type="dcterms:W3CDTF">2026-05-06T04:53:00Z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